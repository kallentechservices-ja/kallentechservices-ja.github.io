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7E97AD" w:themeColor="accent1"/>
  <w:body>
    <w:tbl>
      <w:tblPr>
        <w:tblW w:w="5007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270"/>
        <w:gridCol w:w="2872"/>
        <w:gridCol w:w="4181"/>
        <w:gridCol w:w="687"/>
        <w:gridCol w:w="3330"/>
        <w:gridCol w:w="196"/>
      </w:tblGrid>
      <w:tr w:rsidR="00356BB9" w:rsidRPr="00B90FED" w14:paraId="6E7E888D" w14:textId="77777777" w:rsidTr="00B15C51">
        <w:trPr>
          <w:trHeight w:val="1617"/>
        </w:trPr>
        <w:tc>
          <w:tcPr>
            <w:tcW w:w="270" w:type="dxa"/>
            <w:shd w:val="clear" w:color="auto" w:fill="006666" w:themeFill="accent3"/>
          </w:tcPr>
          <w:p w14:paraId="09BC2CD9" w14:textId="77777777" w:rsidR="00356BB9" w:rsidRPr="00356BB9" w:rsidRDefault="00356BB9" w:rsidP="00356BB9"/>
        </w:tc>
        <w:tc>
          <w:tcPr>
            <w:tcW w:w="7740" w:type="dxa"/>
            <w:gridSpan w:val="3"/>
            <w:tcBorders>
              <w:right w:val="single" w:sz="36" w:space="0" w:color="FFFFFF" w:themeColor="background1"/>
            </w:tcBorders>
            <w:shd w:val="clear" w:color="auto" w:fill="006666" w:themeFill="accent3"/>
            <w:vAlign w:val="center"/>
          </w:tcPr>
          <w:p w14:paraId="13114266" w14:textId="030DE751" w:rsidR="00356BB9" w:rsidRPr="003C2101" w:rsidRDefault="003C2101" w:rsidP="003C2101">
            <w:pPr>
              <w:pStyle w:val="ContactInfo"/>
              <w:rPr>
                <w:rFonts w:ascii="Aptos ExtraBold" w:hAnsi="Aptos ExtraBold"/>
                <w:color w:val="29B7FF" w:themeColor="accent4" w:themeTint="99"/>
              </w:rPr>
            </w:pPr>
            <w:r w:rsidRPr="003C2101">
              <w:rPr>
                <w:rFonts w:ascii="Aptos ExtraBold" w:hAnsi="Aptos ExtraBold"/>
                <w:color w:val="29B7FF" w:themeColor="accent4" w:themeTint="99"/>
              </w:rPr>
              <w:t>K. Allen Tech Services (K. A. T. S)</w:t>
            </w:r>
          </w:p>
          <w:p w14:paraId="182CF410" w14:textId="627B888D" w:rsidR="00356BB9" w:rsidRPr="003C2101" w:rsidRDefault="003C2101" w:rsidP="003C2101">
            <w:pPr>
              <w:pStyle w:val="ContactInfo"/>
              <w:rPr>
                <w:rFonts w:ascii="Aptos ExtraBold" w:hAnsi="Aptos ExtraBold"/>
                <w:color w:val="E2C27C" w:themeColor="accent5" w:themeTint="99"/>
              </w:rPr>
            </w:pPr>
            <w:r w:rsidRPr="003C2101">
              <w:rPr>
                <w:rFonts w:ascii="Aptos ExtraBold" w:hAnsi="Aptos ExtraBold"/>
                <w:color w:val="E2C27C" w:themeColor="accent5" w:themeTint="99"/>
              </w:rPr>
              <w:t>39 Grovedale Drive | Kingston 10</w:t>
            </w:r>
          </w:p>
          <w:p w14:paraId="22907784" w14:textId="77777777" w:rsidR="00356BB9" w:rsidRDefault="003C2101" w:rsidP="003C2101">
            <w:pPr>
              <w:pStyle w:val="ContactInfo"/>
              <w:rPr>
                <w:rFonts w:ascii="Aptos ExtraBold" w:hAnsi="Aptos ExtraBold"/>
                <w:color w:val="5BFFFF" w:themeColor="accent3" w:themeTint="66"/>
              </w:rPr>
            </w:pPr>
            <w:r w:rsidRPr="003C2101">
              <w:rPr>
                <w:rFonts w:ascii="Aptos ExtraBold" w:hAnsi="Aptos ExtraBold"/>
                <w:color w:val="5BFFFF" w:themeColor="accent3" w:themeTint="66"/>
              </w:rPr>
              <w:t>Main. (876) 383-3293</w:t>
            </w:r>
            <w:r w:rsidR="00642E79" w:rsidRPr="003C2101">
              <w:rPr>
                <w:rFonts w:ascii="Aptos ExtraBold" w:hAnsi="Aptos ExtraBold"/>
                <w:color w:val="5BFFFF" w:themeColor="accent3" w:themeTint="66"/>
              </w:rPr>
              <w:t xml:space="preserve"> </w:t>
            </w:r>
            <w:r w:rsidR="1E135F58" w:rsidRPr="003C2101">
              <w:rPr>
                <w:rFonts w:ascii="Aptos ExtraBold" w:hAnsi="Aptos ExtraBold"/>
                <w:color w:val="5BFFFF" w:themeColor="accent3" w:themeTint="66"/>
              </w:rPr>
              <w:t xml:space="preserve">| </w:t>
            </w:r>
            <w:r w:rsidRPr="003C2101">
              <w:rPr>
                <w:rFonts w:ascii="Aptos ExtraBold" w:hAnsi="Aptos ExtraBold"/>
                <w:color w:val="5BFFFF" w:themeColor="accent3" w:themeTint="66"/>
              </w:rPr>
              <w:t>Second. (876) 379-1037</w:t>
            </w:r>
          </w:p>
          <w:p w14:paraId="0F9BB559" w14:textId="09337EF1" w:rsidR="00336417" w:rsidRPr="003C2101" w:rsidRDefault="00336417" w:rsidP="003C2101">
            <w:pPr>
              <w:pStyle w:val="ContactInfo"/>
              <w:rPr>
                <w:rFonts w:ascii="Aptos ExtraBold" w:hAnsi="Aptos ExtraBold"/>
              </w:rPr>
            </w:pPr>
            <w:r>
              <w:rPr>
                <w:rFonts w:ascii="Aptos ExtraBold" w:hAnsi="Aptos ExtraBold"/>
                <w:color w:val="5BFFFF" w:themeColor="accent3" w:themeTint="66"/>
              </w:rPr>
              <w:t>Engineers: Kirk Allen &amp; Marquino Allen</w:t>
            </w:r>
          </w:p>
        </w:tc>
        <w:tc>
          <w:tcPr>
            <w:tcW w:w="3330" w:type="dxa"/>
            <w:tcBorders>
              <w:left w:val="single" w:sz="36" w:space="0" w:color="FFFFFF" w:themeColor="background1"/>
            </w:tcBorders>
            <w:shd w:val="clear" w:color="auto" w:fill="006666" w:themeFill="accent3"/>
            <w:vAlign w:val="center"/>
          </w:tcPr>
          <w:p w14:paraId="6388DF43" w14:textId="7A0F55EB" w:rsidR="00356BB9" w:rsidRPr="00356BB9" w:rsidRDefault="003C2101" w:rsidP="00356BB9">
            <w:pPr>
              <w:pStyle w:val="Graphic"/>
            </w:pPr>
            <w:r>
              <w:drawing>
                <wp:anchor distT="0" distB="0" distL="114300" distR="114300" simplePos="0" relativeHeight="251658240" behindDoc="1" locked="0" layoutInCell="1" allowOverlap="1" wp14:anchorId="22B0BB53" wp14:editId="1B85471D">
                  <wp:simplePos x="0" y="0"/>
                  <wp:positionH relativeFrom="column">
                    <wp:posOffset>441960</wp:posOffset>
                  </wp:positionH>
                  <wp:positionV relativeFrom="paragraph">
                    <wp:posOffset>4445</wp:posOffset>
                  </wp:positionV>
                  <wp:extent cx="1424940" cy="1428750"/>
                  <wp:effectExtent l="0" t="0" r="3810" b="0"/>
                  <wp:wrapSquare wrapText="bothSides"/>
                  <wp:docPr id="1990384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384386" name="Picture 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940" cy="1428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6" w:type="dxa"/>
            <w:shd w:val="clear" w:color="auto" w:fill="006666" w:themeFill="accent3"/>
          </w:tcPr>
          <w:p w14:paraId="14E9F591" w14:textId="77777777" w:rsidR="00356BB9" w:rsidRPr="00B90FED" w:rsidRDefault="00356BB9" w:rsidP="001A58E9">
            <w:pPr>
              <w:pStyle w:val="Graphic"/>
              <w:rPr>
                <w:color w:val="006666" w:themeColor="accent3"/>
              </w:rPr>
            </w:pPr>
          </w:p>
        </w:tc>
      </w:tr>
      <w:tr w:rsidR="001A58E9" w14:paraId="2780D682" w14:textId="77777777" w:rsidTr="00F75F5C">
        <w:trPr>
          <w:trHeight w:val="1167"/>
        </w:trPr>
        <w:tc>
          <w:tcPr>
            <w:tcW w:w="11536" w:type="dxa"/>
            <w:gridSpan w:val="6"/>
            <w:vAlign w:val="bottom"/>
          </w:tcPr>
          <w:p w14:paraId="07497101" w14:textId="15A6B83D" w:rsidR="001A58E9" w:rsidRPr="00B15C51" w:rsidRDefault="00B15C51" w:rsidP="00A87814">
            <w:pPr>
              <w:pStyle w:val="Title"/>
              <w:rPr>
                <w:rFonts w:ascii="Aptos ExtraBold" w:hAnsi="Aptos ExtraBold"/>
                <w:b/>
                <w:bCs/>
                <w:color w:val="004C73" w:themeColor="accent4" w:themeShade="BF"/>
              </w:rPr>
            </w:pPr>
            <w:r w:rsidRPr="00B15C51">
              <w:rPr>
                <w:rFonts w:ascii="Aptos ExtraBold" w:hAnsi="Aptos ExtraBold"/>
                <w:b/>
                <w:bCs/>
                <w:color w:val="004C73" w:themeColor="accent4" w:themeShade="BF"/>
              </w:rPr>
              <w:t>Status Report</w:t>
            </w:r>
          </w:p>
        </w:tc>
      </w:tr>
      <w:tr w:rsidR="001A58E9" w14:paraId="09E95A85" w14:textId="77777777" w:rsidTr="00F75F5C">
        <w:trPr>
          <w:trHeight w:val="864"/>
        </w:trPr>
        <w:tc>
          <w:tcPr>
            <w:tcW w:w="11536" w:type="dxa"/>
            <w:gridSpan w:val="6"/>
            <w:tcBorders>
              <w:bottom w:val="single" w:sz="18" w:space="0" w:color="FEDE00" w:themeColor="accent2"/>
            </w:tcBorders>
            <w:vAlign w:val="bottom"/>
          </w:tcPr>
          <w:p w14:paraId="14B1F3F9" w14:textId="05DF6C1D" w:rsidR="001A58E9" w:rsidRPr="00825C42" w:rsidRDefault="001A58E9" w:rsidP="001960E4">
            <w:pPr>
              <w:pStyle w:val="Heading1"/>
            </w:pPr>
          </w:p>
        </w:tc>
      </w:tr>
      <w:tr w:rsidR="001A58E9" w14:paraId="06D9DECA" w14:textId="77777777" w:rsidTr="00F75F5C">
        <w:trPr>
          <w:trHeight w:hRule="exact" w:val="216"/>
        </w:trPr>
        <w:tc>
          <w:tcPr>
            <w:tcW w:w="11536" w:type="dxa"/>
            <w:gridSpan w:val="6"/>
            <w:tcBorders>
              <w:top w:val="single" w:sz="18" w:space="0" w:color="FEDE00" w:themeColor="accent2"/>
            </w:tcBorders>
          </w:tcPr>
          <w:p w14:paraId="58426998" w14:textId="77777777" w:rsidR="001A58E9" w:rsidRPr="00E219DC" w:rsidRDefault="001A58E9" w:rsidP="001A58E9"/>
        </w:tc>
      </w:tr>
      <w:tr w:rsidR="00E219DC" w:rsidRPr="001A58E9" w14:paraId="13878996" w14:textId="77777777" w:rsidTr="00B15C51">
        <w:tblPrEx>
          <w:tblCellMar>
            <w:left w:w="108" w:type="dxa"/>
            <w:right w:w="108" w:type="dxa"/>
          </w:tblCellMar>
        </w:tblPrEx>
        <w:trPr>
          <w:trHeight w:val="331"/>
        </w:trPr>
        <w:tc>
          <w:tcPr>
            <w:tcW w:w="3142" w:type="dxa"/>
            <w:gridSpan w:val="2"/>
            <w:tcBorders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006666" w:themeFill="accent3"/>
            <w:vAlign w:val="center"/>
          </w:tcPr>
          <w:p w14:paraId="6F449471" w14:textId="77777777" w:rsidR="00E219DC" w:rsidRPr="001A58E9" w:rsidRDefault="00C61961" w:rsidP="00F75F5C">
            <w:pPr>
              <w:pStyle w:val="Heading2"/>
            </w:pPr>
            <w:sdt>
              <w:sdtPr>
                <w:id w:val="-1450397053"/>
                <w:placeholder>
                  <w:docPart w:val="18F1365E611A4F6E9EA6EEDF491071E7"/>
                </w:placeholder>
                <w:temporary/>
                <w:showingPlcHdr/>
                <w15:appearance w15:val="hidden"/>
              </w:sdtPr>
              <w:sdtEndPr/>
              <w:sdtContent>
                <w:r w:rsidR="004257E0" w:rsidRPr="001A58E9">
                  <w:t>Report Date</w:t>
                </w:r>
              </w:sdtContent>
            </w:sdt>
          </w:p>
        </w:tc>
        <w:tc>
          <w:tcPr>
            <w:tcW w:w="4181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006666" w:themeFill="accent3"/>
            <w:vAlign w:val="center"/>
          </w:tcPr>
          <w:p w14:paraId="34FFA192" w14:textId="345DFAE2" w:rsidR="00E219DC" w:rsidRPr="001A58E9" w:rsidRDefault="00B15C51" w:rsidP="00F75F5C">
            <w:pPr>
              <w:pStyle w:val="Heading2"/>
            </w:pPr>
            <w:r>
              <w:t>Customer</w:t>
            </w:r>
          </w:p>
        </w:tc>
        <w:tc>
          <w:tcPr>
            <w:tcW w:w="4213" w:type="dxa"/>
            <w:gridSpan w:val="3"/>
            <w:tcBorders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006666" w:themeFill="accent3"/>
            <w:vAlign w:val="center"/>
          </w:tcPr>
          <w:p w14:paraId="4DE634E1" w14:textId="6D34959C" w:rsidR="00E219DC" w:rsidRPr="001A58E9" w:rsidRDefault="00B15C51" w:rsidP="00F75F5C">
            <w:pPr>
              <w:pStyle w:val="Heading2"/>
            </w:pPr>
            <w:r>
              <w:t>Ticket#</w:t>
            </w:r>
          </w:p>
        </w:tc>
      </w:tr>
      <w:tr w:rsidR="00E219DC" w14:paraId="587A780C" w14:textId="77777777" w:rsidTr="00B15C51">
        <w:tblPrEx>
          <w:tblCellMar>
            <w:left w:w="108" w:type="dxa"/>
            <w:right w:w="108" w:type="dxa"/>
          </w:tblCellMar>
        </w:tblPrEx>
        <w:trPr>
          <w:trHeight w:val="331"/>
        </w:trPr>
        <w:tc>
          <w:tcPr>
            <w:tcW w:w="3142" w:type="dxa"/>
            <w:gridSpan w:val="2"/>
            <w:tcBorders>
              <w:top w:val="single" w:sz="12" w:space="0" w:color="FFFFFF" w:themeColor="background1"/>
              <w:right w:val="single" w:sz="12" w:space="0" w:color="FFFFFF" w:themeColor="background1"/>
            </w:tcBorders>
            <w:shd w:val="clear" w:color="auto" w:fill="E5EAEE" w:themeFill="accent1" w:themeFillTint="33"/>
          </w:tcPr>
          <w:p w14:paraId="51B5FDE8" w14:textId="26FA6EE4" w:rsidR="00E219DC" w:rsidRPr="004257E0" w:rsidRDefault="00E219DC" w:rsidP="004257E0"/>
        </w:tc>
        <w:tc>
          <w:tcPr>
            <w:tcW w:w="4181" w:type="dxa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E5EAEE" w:themeFill="accent1" w:themeFillTint="33"/>
          </w:tcPr>
          <w:p w14:paraId="4DDA92E2" w14:textId="17382030" w:rsidR="00E219DC" w:rsidRPr="004257E0" w:rsidRDefault="00E219DC" w:rsidP="006B7FF7"/>
        </w:tc>
        <w:tc>
          <w:tcPr>
            <w:tcW w:w="4213" w:type="dxa"/>
            <w:gridSpan w:val="3"/>
            <w:tcBorders>
              <w:top w:val="single" w:sz="12" w:space="0" w:color="FFFFFF" w:themeColor="background1"/>
              <w:left w:val="single" w:sz="12" w:space="0" w:color="FFFFFF" w:themeColor="background1"/>
            </w:tcBorders>
            <w:shd w:val="clear" w:color="auto" w:fill="E5EAEE" w:themeFill="accent1" w:themeFillTint="33"/>
          </w:tcPr>
          <w:p w14:paraId="5541CDA1" w14:textId="5BFE5681" w:rsidR="00E219DC" w:rsidRPr="004257E0" w:rsidRDefault="00E219DC" w:rsidP="004257E0"/>
        </w:tc>
      </w:tr>
      <w:tr w:rsidR="00D9475A" w14:paraId="172CB234" w14:textId="77777777" w:rsidTr="007D43AC">
        <w:trPr>
          <w:trHeight w:val="720"/>
        </w:trPr>
        <w:tc>
          <w:tcPr>
            <w:tcW w:w="11536" w:type="dxa"/>
            <w:gridSpan w:val="6"/>
            <w:tcBorders>
              <w:bottom w:val="single" w:sz="18" w:space="0" w:color="FEDE00" w:themeColor="accent2"/>
            </w:tcBorders>
            <w:vAlign w:val="bottom"/>
          </w:tcPr>
          <w:p w14:paraId="3A9F304F" w14:textId="77777777" w:rsidR="00B15C51" w:rsidRDefault="00B15C51" w:rsidP="007D43AC">
            <w:pPr>
              <w:pStyle w:val="Heading1"/>
            </w:pPr>
          </w:p>
          <w:p w14:paraId="6C3D5DAA" w14:textId="019E3165" w:rsidR="00B15C51" w:rsidRDefault="00B15C51" w:rsidP="007D43AC">
            <w:pPr>
              <w:pStyle w:val="Heading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CD9A09F" wp14:editId="6174BD19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105410</wp:posOffset>
                      </wp:positionV>
                      <wp:extent cx="7254240" cy="7620"/>
                      <wp:effectExtent l="19050" t="19050" r="22860" b="30480"/>
                      <wp:wrapNone/>
                      <wp:docPr id="828917416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254240" cy="762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F851E9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8pt,8.3pt" to="573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" strokecolor="#fede00 [3205]" strokeweight="2.25pt">
                      <v:stroke joinstyle="miter"/>
                    </v:line>
                  </w:pict>
                </mc:Fallback>
              </mc:AlternateContent>
            </w:r>
          </w:p>
          <w:p w14:paraId="560AC1D0" w14:textId="77777777" w:rsidR="00B15C51" w:rsidRDefault="00B15C51" w:rsidP="007D43AC">
            <w:pPr>
              <w:pStyle w:val="Heading1"/>
            </w:pPr>
          </w:p>
          <w:tbl>
            <w:tblPr>
              <w:tblStyle w:val="StatusReportTable"/>
              <w:tblW w:w="0" w:type="auto"/>
              <w:tblLook w:val="04A0" w:firstRow="1" w:lastRow="0" w:firstColumn="1" w:lastColumn="0" w:noHBand="0" w:noVBand="1"/>
            </w:tblPr>
            <w:tblGrid>
              <w:gridCol w:w="5763"/>
              <w:gridCol w:w="5763"/>
            </w:tblGrid>
            <w:tr w:rsidR="00B15C51" w14:paraId="4C1C34C6" w14:textId="77777777" w:rsidTr="00B15C5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5763" w:type="dxa"/>
                </w:tcPr>
                <w:p w14:paraId="63812FC3" w14:textId="2EB16431" w:rsidR="00B15C51" w:rsidRDefault="00B15C51" w:rsidP="007D43AC">
                  <w:pPr>
                    <w:pStyle w:val="Heading1"/>
                  </w:pPr>
                  <w:r w:rsidRPr="00B15C51">
                    <w:rPr>
                      <w:color w:val="FFFFFF" w:themeColor="background1"/>
                    </w:rPr>
                    <w:t>Model</w:t>
                  </w:r>
                </w:p>
              </w:tc>
              <w:tc>
                <w:tcPr>
                  <w:tcW w:w="5763" w:type="dxa"/>
                </w:tcPr>
                <w:p w14:paraId="6E1238DC" w14:textId="3BA9E1B2" w:rsidR="00B15C51" w:rsidRDefault="00B15C51" w:rsidP="007D43AC">
                  <w:pPr>
                    <w:pStyle w:val="Heading1"/>
                  </w:pPr>
                  <w:r w:rsidRPr="00B15C51">
                    <w:rPr>
                      <w:color w:val="FFFFFF" w:themeColor="background1"/>
                    </w:rPr>
                    <w:t>Serial</w:t>
                  </w:r>
                  <w:r>
                    <w:rPr>
                      <w:color w:val="FFFFFF" w:themeColor="background1"/>
                    </w:rPr>
                    <w:t>#</w:t>
                  </w:r>
                </w:p>
              </w:tc>
            </w:tr>
            <w:tr w:rsidR="00B15C51" w14:paraId="24724626" w14:textId="77777777" w:rsidTr="00B15C51">
              <w:tc>
                <w:tcPr>
                  <w:tcW w:w="5763" w:type="dxa"/>
                </w:tcPr>
                <w:p w14:paraId="71217CA6" w14:textId="77777777" w:rsidR="00B15C51" w:rsidRDefault="00B15C51" w:rsidP="007D43AC">
                  <w:pPr>
                    <w:pStyle w:val="Heading1"/>
                  </w:pPr>
                </w:p>
              </w:tc>
              <w:tc>
                <w:tcPr>
                  <w:tcW w:w="5763" w:type="dxa"/>
                </w:tcPr>
                <w:p w14:paraId="2CB7DBA6" w14:textId="77777777" w:rsidR="00B15C51" w:rsidRDefault="00B15C51" w:rsidP="007D43AC">
                  <w:pPr>
                    <w:pStyle w:val="Heading1"/>
                  </w:pPr>
                </w:p>
              </w:tc>
            </w:tr>
            <w:tr w:rsidR="00B15C51" w14:paraId="57200936" w14:textId="77777777" w:rsidTr="00B15C51">
              <w:tc>
                <w:tcPr>
                  <w:tcW w:w="5763" w:type="dxa"/>
                </w:tcPr>
                <w:p w14:paraId="4EF9E749" w14:textId="77777777" w:rsidR="00B15C51" w:rsidRDefault="00B15C51" w:rsidP="007D43AC">
                  <w:pPr>
                    <w:pStyle w:val="Heading1"/>
                  </w:pPr>
                </w:p>
              </w:tc>
              <w:tc>
                <w:tcPr>
                  <w:tcW w:w="5763" w:type="dxa"/>
                </w:tcPr>
                <w:p w14:paraId="642AC04C" w14:textId="77777777" w:rsidR="00B15C51" w:rsidRDefault="00B15C51" w:rsidP="007D43AC">
                  <w:pPr>
                    <w:pStyle w:val="Heading1"/>
                  </w:pPr>
                </w:p>
              </w:tc>
            </w:tr>
            <w:tr w:rsidR="00B15C51" w14:paraId="576536AF" w14:textId="77777777" w:rsidTr="00B15C51">
              <w:tc>
                <w:tcPr>
                  <w:tcW w:w="5763" w:type="dxa"/>
                </w:tcPr>
                <w:p w14:paraId="030E4226" w14:textId="77777777" w:rsidR="00B15C51" w:rsidRDefault="00B15C51" w:rsidP="007D43AC">
                  <w:pPr>
                    <w:pStyle w:val="Heading1"/>
                  </w:pPr>
                </w:p>
              </w:tc>
              <w:tc>
                <w:tcPr>
                  <w:tcW w:w="5763" w:type="dxa"/>
                </w:tcPr>
                <w:p w14:paraId="550C6400" w14:textId="77777777" w:rsidR="00B15C51" w:rsidRDefault="00B15C51" w:rsidP="007D43AC">
                  <w:pPr>
                    <w:pStyle w:val="Heading1"/>
                  </w:pPr>
                </w:p>
              </w:tc>
            </w:tr>
            <w:tr w:rsidR="00B15C51" w14:paraId="36CA0D29" w14:textId="77777777" w:rsidTr="00B15C51">
              <w:tc>
                <w:tcPr>
                  <w:tcW w:w="5763" w:type="dxa"/>
                </w:tcPr>
                <w:p w14:paraId="60EFAA85" w14:textId="77777777" w:rsidR="00B15C51" w:rsidRDefault="00B15C51" w:rsidP="007D43AC">
                  <w:pPr>
                    <w:pStyle w:val="Heading1"/>
                  </w:pPr>
                </w:p>
              </w:tc>
              <w:tc>
                <w:tcPr>
                  <w:tcW w:w="5763" w:type="dxa"/>
                </w:tcPr>
                <w:p w14:paraId="656D8D13" w14:textId="77777777" w:rsidR="00B15C51" w:rsidRDefault="00B15C51" w:rsidP="007D43AC">
                  <w:pPr>
                    <w:pStyle w:val="Heading1"/>
                  </w:pPr>
                </w:p>
              </w:tc>
            </w:tr>
            <w:tr w:rsidR="00B15C51" w14:paraId="1CD900C0" w14:textId="77777777" w:rsidTr="00B15C51">
              <w:tc>
                <w:tcPr>
                  <w:tcW w:w="5763" w:type="dxa"/>
                </w:tcPr>
                <w:p w14:paraId="0067B005" w14:textId="77777777" w:rsidR="00B15C51" w:rsidRDefault="00B15C51" w:rsidP="007D43AC">
                  <w:pPr>
                    <w:pStyle w:val="Heading1"/>
                  </w:pPr>
                </w:p>
              </w:tc>
              <w:tc>
                <w:tcPr>
                  <w:tcW w:w="5763" w:type="dxa"/>
                </w:tcPr>
                <w:p w14:paraId="24D8664B" w14:textId="77777777" w:rsidR="00B15C51" w:rsidRDefault="00B15C51" w:rsidP="007D43AC">
                  <w:pPr>
                    <w:pStyle w:val="Heading1"/>
                  </w:pPr>
                </w:p>
              </w:tc>
            </w:tr>
            <w:tr w:rsidR="00B15C51" w14:paraId="4B868047" w14:textId="77777777" w:rsidTr="00B15C51">
              <w:tc>
                <w:tcPr>
                  <w:tcW w:w="5763" w:type="dxa"/>
                </w:tcPr>
                <w:p w14:paraId="0B4990D9" w14:textId="6C84D4C6" w:rsidR="00B15C51" w:rsidRDefault="00B15C51" w:rsidP="007D43AC">
                  <w:pPr>
                    <w:pStyle w:val="Heading1"/>
                  </w:pPr>
                </w:p>
              </w:tc>
              <w:tc>
                <w:tcPr>
                  <w:tcW w:w="5763" w:type="dxa"/>
                </w:tcPr>
                <w:p w14:paraId="20467F18" w14:textId="77777777" w:rsidR="00B15C51" w:rsidRDefault="00B15C51" w:rsidP="007D43AC">
                  <w:pPr>
                    <w:pStyle w:val="Heading1"/>
                  </w:pPr>
                </w:p>
              </w:tc>
            </w:tr>
          </w:tbl>
          <w:p w14:paraId="618FEC9E" w14:textId="3D5EF136" w:rsidR="00B15C51" w:rsidRDefault="00B15C51" w:rsidP="007D43AC">
            <w:pPr>
              <w:pStyle w:val="Heading1"/>
            </w:pPr>
          </w:p>
          <w:p w14:paraId="74C07A9C" w14:textId="0767598D" w:rsidR="00D9475A" w:rsidRPr="00825C42" w:rsidRDefault="00B15C51" w:rsidP="007D43AC">
            <w:pPr>
              <w:pStyle w:val="Heading1"/>
            </w:pPr>
            <w:r w:rsidRPr="00B15C51">
              <w:t>description</w:t>
            </w:r>
          </w:p>
        </w:tc>
      </w:tr>
      <w:tr w:rsidR="00D9475A" w14:paraId="7CA86579" w14:textId="77777777" w:rsidTr="007D43AC">
        <w:trPr>
          <w:trHeight w:hRule="exact" w:val="216"/>
        </w:trPr>
        <w:tc>
          <w:tcPr>
            <w:tcW w:w="11536" w:type="dxa"/>
            <w:gridSpan w:val="6"/>
            <w:tcBorders>
              <w:top w:val="single" w:sz="18" w:space="0" w:color="FEDE00" w:themeColor="accent2"/>
            </w:tcBorders>
          </w:tcPr>
          <w:p w14:paraId="28BD2E5D" w14:textId="2D482D39" w:rsidR="00D9475A" w:rsidRPr="00E219DC" w:rsidRDefault="00D9475A" w:rsidP="007D43AC"/>
        </w:tc>
      </w:tr>
    </w:tbl>
    <w:p w14:paraId="6349BBEE" w14:textId="40202C16" w:rsidR="008E3A9C" w:rsidRDefault="00B15C5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DF9937" wp14:editId="052B3D7F">
                <wp:simplePos x="0" y="0"/>
                <wp:positionH relativeFrom="margin">
                  <wp:align>left</wp:align>
                </wp:positionH>
                <wp:positionV relativeFrom="paragraph">
                  <wp:posOffset>-50165</wp:posOffset>
                </wp:positionV>
                <wp:extent cx="7322820" cy="3459480"/>
                <wp:effectExtent l="0" t="0" r="11430" b="26670"/>
                <wp:wrapNone/>
                <wp:docPr id="9347411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2820" cy="3459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A32279" w14:textId="77777777" w:rsidR="00B15C51" w:rsidRDefault="00B15C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DF99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3.95pt;width:576.6pt;height:272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" fillcolor="white [3201]" strokeweight=".5pt">
                <v:textbox>
                  <w:txbxContent>
                    <w:p w14:paraId="5FA32279" w14:textId="77777777" w:rsidR="00B15C51" w:rsidRDefault="00B15C51"/>
                  </w:txbxContent>
                </v:textbox>
                <w10:wrap anchorx="margin"/>
              </v:shape>
            </w:pict>
          </mc:Fallback>
        </mc:AlternateContent>
      </w:r>
    </w:p>
    <w:sectPr w:rsidR="008E3A9C" w:rsidSect="00D73C14">
      <w:pgSz w:w="12240" w:h="15840" w:code="1"/>
      <w:pgMar w:top="360" w:right="360" w:bottom="0" w:left="36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067C6" w14:textId="77777777" w:rsidR="00C61961" w:rsidRDefault="00C61961" w:rsidP="00E02929">
      <w:pPr>
        <w:spacing w:after="0"/>
      </w:pPr>
      <w:r>
        <w:separator/>
      </w:r>
    </w:p>
    <w:p w14:paraId="27EA0467" w14:textId="77777777" w:rsidR="00C61961" w:rsidRDefault="00C61961"/>
  </w:endnote>
  <w:endnote w:type="continuationSeparator" w:id="0">
    <w:p w14:paraId="3B5247C6" w14:textId="77777777" w:rsidR="00C61961" w:rsidRDefault="00C61961" w:rsidP="00E02929">
      <w:pPr>
        <w:spacing w:after="0"/>
      </w:pPr>
      <w:r>
        <w:continuationSeparator/>
      </w:r>
    </w:p>
    <w:p w14:paraId="5E985676" w14:textId="77777777" w:rsidR="00C61961" w:rsidRDefault="00C619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905C7" w14:textId="77777777" w:rsidR="00C61961" w:rsidRDefault="00C61961" w:rsidP="00E02929">
      <w:pPr>
        <w:spacing w:after="0"/>
      </w:pPr>
      <w:r>
        <w:separator/>
      </w:r>
    </w:p>
    <w:p w14:paraId="68FF8E83" w14:textId="77777777" w:rsidR="00C61961" w:rsidRDefault="00C61961"/>
  </w:footnote>
  <w:footnote w:type="continuationSeparator" w:id="0">
    <w:p w14:paraId="5BFDDD34" w14:textId="77777777" w:rsidR="00C61961" w:rsidRDefault="00C61961" w:rsidP="00E02929">
      <w:pPr>
        <w:spacing w:after="0"/>
      </w:pPr>
      <w:r>
        <w:continuationSeparator/>
      </w:r>
    </w:p>
    <w:p w14:paraId="351BEC4F" w14:textId="77777777" w:rsidR="00C61961" w:rsidRDefault="00C6196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459639290">
    <w:abstractNumId w:val="4"/>
  </w:num>
  <w:num w:numId="2" w16cid:durableId="1585721135">
    <w:abstractNumId w:val="3"/>
  </w:num>
  <w:num w:numId="3" w16cid:durableId="1576281999">
    <w:abstractNumId w:val="2"/>
  </w:num>
  <w:num w:numId="4" w16cid:durableId="1997684184">
    <w:abstractNumId w:val="1"/>
  </w:num>
  <w:num w:numId="5" w16cid:durableId="129035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101"/>
    <w:rsid w:val="00002E34"/>
    <w:rsid w:val="000260A9"/>
    <w:rsid w:val="000B7024"/>
    <w:rsid w:val="000C215D"/>
    <w:rsid w:val="000C321B"/>
    <w:rsid w:val="0013652A"/>
    <w:rsid w:val="00145D68"/>
    <w:rsid w:val="00166CFC"/>
    <w:rsid w:val="001960E4"/>
    <w:rsid w:val="001A58E9"/>
    <w:rsid w:val="001B0C6F"/>
    <w:rsid w:val="001F31F6"/>
    <w:rsid w:val="0020390E"/>
    <w:rsid w:val="00240B38"/>
    <w:rsid w:val="00251688"/>
    <w:rsid w:val="002517EA"/>
    <w:rsid w:val="00274D9E"/>
    <w:rsid w:val="00290F0F"/>
    <w:rsid w:val="00292EF3"/>
    <w:rsid w:val="0029418F"/>
    <w:rsid w:val="003120E0"/>
    <w:rsid w:val="00321270"/>
    <w:rsid w:val="00321F35"/>
    <w:rsid w:val="0033460E"/>
    <w:rsid w:val="00336417"/>
    <w:rsid w:val="00356BB9"/>
    <w:rsid w:val="0038652D"/>
    <w:rsid w:val="00386800"/>
    <w:rsid w:val="00392E08"/>
    <w:rsid w:val="00393D6F"/>
    <w:rsid w:val="003C1FC0"/>
    <w:rsid w:val="003C2101"/>
    <w:rsid w:val="003C3319"/>
    <w:rsid w:val="003C46A7"/>
    <w:rsid w:val="003C78CB"/>
    <w:rsid w:val="003D6565"/>
    <w:rsid w:val="004257E0"/>
    <w:rsid w:val="0044378E"/>
    <w:rsid w:val="004502DA"/>
    <w:rsid w:val="004537C5"/>
    <w:rsid w:val="00465B79"/>
    <w:rsid w:val="00495301"/>
    <w:rsid w:val="004A234F"/>
    <w:rsid w:val="00504074"/>
    <w:rsid w:val="005235FF"/>
    <w:rsid w:val="0054641A"/>
    <w:rsid w:val="00554FFA"/>
    <w:rsid w:val="005848AD"/>
    <w:rsid w:val="00587DBA"/>
    <w:rsid w:val="005A2C96"/>
    <w:rsid w:val="005A49E4"/>
    <w:rsid w:val="005C4039"/>
    <w:rsid w:val="005F4C34"/>
    <w:rsid w:val="005F61B2"/>
    <w:rsid w:val="00607D89"/>
    <w:rsid w:val="00610040"/>
    <w:rsid w:val="00631F6B"/>
    <w:rsid w:val="00642E79"/>
    <w:rsid w:val="00667735"/>
    <w:rsid w:val="006B7FF7"/>
    <w:rsid w:val="006C3708"/>
    <w:rsid w:val="006D7E96"/>
    <w:rsid w:val="006E1492"/>
    <w:rsid w:val="00717354"/>
    <w:rsid w:val="00723158"/>
    <w:rsid w:val="007455C5"/>
    <w:rsid w:val="007675C4"/>
    <w:rsid w:val="00781081"/>
    <w:rsid w:val="00785B50"/>
    <w:rsid w:val="00791ED5"/>
    <w:rsid w:val="00794F82"/>
    <w:rsid w:val="007A565D"/>
    <w:rsid w:val="007B57C2"/>
    <w:rsid w:val="008105F2"/>
    <w:rsid w:val="00813E52"/>
    <w:rsid w:val="0081578A"/>
    <w:rsid w:val="00825C42"/>
    <w:rsid w:val="008411EF"/>
    <w:rsid w:val="00851ED3"/>
    <w:rsid w:val="00872777"/>
    <w:rsid w:val="008A2200"/>
    <w:rsid w:val="008E3A9C"/>
    <w:rsid w:val="008E448C"/>
    <w:rsid w:val="00913758"/>
    <w:rsid w:val="00923E5C"/>
    <w:rsid w:val="0093672F"/>
    <w:rsid w:val="00974E1C"/>
    <w:rsid w:val="009C3F23"/>
    <w:rsid w:val="00A01BF8"/>
    <w:rsid w:val="00A14DE6"/>
    <w:rsid w:val="00A1749D"/>
    <w:rsid w:val="00A22F77"/>
    <w:rsid w:val="00A269E5"/>
    <w:rsid w:val="00A36711"/>
    <w:rsid w:val="00A45804"/>
    <w:rsid w:val="00A60984"/>
    <w:rsid w:val="00A653DA"/>
    <w:rsid w:val="00A87814"/>
    <w:rsid w:val="00AA224B"/>
    <w:rsid w:val="00AB2FD7"/>
    <w:rsid w:val="00AB739B"/>
    <w:rsid w:val="00AF1675"/>
    <w:rsid w:val="00B15C51"/>
    <w:rsid w:val="00B41BE0"/>
    <w:rsid w:val="00B42B3B"/>
    <w:rsid w:val="00B83AB0"/>
    <w:rsid w:val="00B90FED"/>
    <w:rsid w:val="00BA0F5B"/>
    <w:rsid w:val="00BB4CB0"/>
    <w:rsid w:val="00BE05B1"/>
    <w:rsid w:val="00BE36A4"/>
    <w:rsid w:val="00C12475"/>
    <w:rsid w:val="00C551F8"/>
    <w:rsid w:val="00C61961"/>
    <w:rsid w:val="00C73764"/>
    <w:rsid w:val="00CA3293"/>
    <w:rsid w:val="00CA4D00"/>
    <w:rsid w:val="00CA5660"/>
    <w:rsid w:val="00CB4B76"/>
    <w:rsid w:val="00CC0778"/>
    <w:rsid w:val="00D05E23"/>
    <w:rsid w:val="00D11BC5"/>
    <w:rsid w:val="00D73C14"/>
    <w:rsid w:val="00D9475A"/>
    <w:rsid w:val="00D9659E"/>
    <w:rsid w:val="00DA3872"/>
    <w:rsid w:val="00DB6653"/>
    <w:rsid w:val="00DC0B39"/>
    <w:rsid w:val="00DE1834"/>
    <w:rsid w:val="00DF3922"/>
    <w:rsid w:val="00DF625C"/>
    <w:rsid w:val="00E02929"/>
    <w:rsid w:val="00E06FC8"/>
    <w:rsid w:val="00E16F2B"/>
    <w:rsid w:val="00E219DC"/>
    <w:rsid w:val="00E30731"/>
    <w:rsid w:val="00E443B7"/>
    <w:rsid w:val="00E62C63"/>
    <w:rsid w:val="00E64456"/>
    <w:rsid w:val="00E7072B"/>
    <w:rsid w:val="00EA7D5B"/>
    <w:rsid w:val="00EC0CF1"/>
    <w:rsid w:val="00EC1F4E"/>
    <w:rsid w:val="00ED333F"/>
    <w:rsid w:val="00F06320"/>
    <w:rsid w:val="00F0767F"/>
    <w:rsid w:val="00F30471"/>
    <w:rsid w:val="00F75F5C"/>
    <w:rsid w:val="00FD3E75"/>
    <w:rsid w:val="00FE08F3"/>
    <w:rsid w:val="00FF0D00"/>
    <w:rsid w:val="00FF7EBE"/>
    <w:rsid w:val="0FAB5808"/>
    <w:rsid w:val="1E135F58"/>
    <w:rsid w:val="6734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9A4326"/>
  <w15:chartTrackingRefBased/>
  <w15:docId w15:val="{3BCA03EF-4515-4C86-ACB5-8A56A132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B15C51"/>
    <w:rPr>
      <w:color w:val="auto"/>
      <w:kern w:val="20"/>
    </w:rPr>
  </w:style>
  <w:style w:type="paragraph" w:styleId="Heading1">
    <w:name w:val="heading 1"/>
    <w:basedOn w:val="Normal"/>
    <w:link w:val="Heading1Ch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D9475A"/>
    <w:pPr>
      <w:keepNext/>
      <w:keepLines/>
      <w:spacing w:after="0"/>
      <w:outlineLvl w:val="1"/>
    </w:pPr>
    <w:rPr>
      <w:rFonts w:asciiTheme="majorHAnsi" w:eastAsiaTheme="majorEastAsia" w:hAnsiTheme="majorHAnsi" w:cstheme="majorBidi"/>
      <w:caps/>
      <w:color w:val="FFFFFF" w:themeColor="background1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Header">
    <w:name w:val="header"/>
    <w:basedOn w:val="Normal"/>
    <w:link w:val="HeaderChar"/>
    <w:uiPriority w:val="99"/>
    <w:rsid w:val="00145D68"/>
  </w:style>
  <w:style w:type="character" w:customStyle="1" w:styleId="HeaderChar">
    <w:name w:val="Header Char"/>
    <w:basedOn w:val="DefaultParagraphFont"/>
    <w:link w:val="Header"/>
    <w:uiPriority w:val="99"/>
    <w:rsid w:val="00145D68"/>
    <w:rPr>
      <w:kern w:val="20"/>
    </w:rPr>
  </w:style>
  <w:style w:type="paragraph" w:styleId="Footer">
    <w:name w:val="footer"/>
    <w:basedOn w:val="Normal"/>
    <w:link w:val="FooterCh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FooterChar">
    <w:name w:val="Footer Char"/>
    <w:basedOn w:val="DefaultParagraphFont"/>
    <w:link w:val="Footer"/>
    <w:uiPriority w:val="6"/>
    <w:rsid w:val="008E3A9C"/>
    <w:rPr>
      <w:kern w:val="20"/>
    </w:rPr>
  </w:style>
  <w:style w:type="table" w:styleId="TableGrid">
    <w:name w:val="Table Grid"/>
    <w:basedOn w:val="Table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StatusReportTable">
    <w:name w:val="Status Report Table"/>
    <w:basedOn w:val="Table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Heading2Char">
    <w:name w:val="Heading 2 Char"/>
    <w:basedOn w:val="DefaultParagraphFont"/>
    <w:link w:val="Heading2"/>
    <w:uiPriority w:val="3"/>
    <w:rsid w:val="00D9475A"/>
    <w:rPr>
      <w:rFonts w:asciiTheme="majorHAnsi" w:eastAsiaTheme="majorEastAsia" w:hAnsiTheme="majorHAnsi" w:cstheme="majorBidi"/>
      <w:caps/>
      <w:color w:val="FFFFFF" w:themeColor="background1"/>
      <w:kern w:val="20"/>
      <w:szCs w:val="26"/>
    </w:rPr>
  </w:style>
  <w:style w:type="paragraph" w:customStyle="1" w:styleId="Graphic">
    <w:name w:val="Graphic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PlaceholderText">
    <w:name w:val="Placeholder Text"/>
    <w:basedOn w:val="DefaultParagraphFont"/>
    <w:uiPriority w:val="99"/>
    <w:semiHidden/>
    <w:rsid w:val="003C1FC0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Heading3Char">
    <w:name w:val="Heading 3 Char"/>
    <w:basedOn w:val="DefaultParagraphFont"/>
    <w:link w:val="Heading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E3A9C"/>
    <w:rPr>
      <w:i/>
      <w:iCs/>
      <w:color w:val="7E97AD" w:themeColor="accent1"/>
      <w:kern w:val="20"/>
    </w:rPr>
  </w:style>
  <w:style w:type="character" w:styleId="BookTitle">
    <w:name w:val="Book Title"/>
    <w:basedOn w:val="DefaultParagraphFont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PlainTable3">
    <w:name w:val="Plain Table 3"/>
    <w:basedOn w:val="Table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ntactInfo">
    <w:name w:val="Contact Info"/>
    <w:basedOn w:val="Normal"/>
    <w:uiPriority w:val="1"/>
    <w:qFormat/>
    <w:rsid w:val="003C2101"/>
    <w:pPr>
      <w:spacing w:after="0"/>
    </w:pPr>
    <w:rPr>
      <w:b/>
      <w:color w:val="FEDE00" w:themeColor="accent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dahc\AppData\Roaming\Microsoft\Templates\Project%20status%20report%20(Timeless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F1365E611A4F6E9EA6EEDF49107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76806-7C1E-4932-8260-69A1C45C4421}"/>
      </w:docPartPr>
      <w:docPartBody>
        <w:p w:rsidR="00F026D7" w:rsidRDefault="00F026D7">
          <w:pPr>
            <w:pStyle w:val="18F1365E611A4F6E9EA6EEDF491071E7"/>
          </w:pPr>
          <w:r w:rsidRPr="001A58E9">
            <w:t>Report 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3FE"/>
    <w:rsid w:val="000503FE"/>
    <w:rsid w:val="00851ED3"/>
    <w:rsid w:val="00F0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12E75210261484C999FF0680B6AB106">
    <w:name w:val="E12E75210261484C999FF0680B6AB106"/>
  </w:style>
  <w:style w:type="paragraph" w:customStyle="1" w:styleId="0709E01309004DC3ABFC75039B17A911">
    <w:name w:val="0709E01309004DC3ABFC75039B17A911"/>
  </w:style>
  <w:style w:type="paragraph" w:customStyle="1" w:styleId="5925E8A74F544D458DF64BDB75B1DBB1">
    <w:name w:val="5925E8A74F544D458DF64BDB75B1DBB1"/>
  </w:style>
  <w:style w:type="paragraph" w:customStyle="1" w:styleId="9B6AB3194B6D43709AC60AFF42B202CF">
    <w:name w:val="9B6AB3194B6D43709AC60AFF42B202CF"/>
  </w:style>
  <w:style w:type="paragraph" w:customStyle="1" w:styleId="422DFBEF6A094459AB08811A611DBBA1">
    <w:name w:val="422DFBEF6A094459AB08811A611DBBA1"/>
  </w:style>
  <w:style w:type="paragraph" w:customStyle="1" w:styleId="41C83DCC8551430593BE027EF5D71011">
    <w:name w:val="41C83DCC8551430593BE027EF5D71011"/>
  </w:style>
  <w:style w:type="paragraph" w:customStyle="1" w:styleId="18F1365E611A4F6E9EA6EEDF491071E7">
    <w:name w:val="18F1365E611A4F6E9EA6EEDF491071E7"/>
  </w:style>
  <w:style w:type="paragraph" w:customStyle="1" w:styleId="A57A644C12FB4D58B1669DEAF60ED942">
    <w:name w:val="A57A644C12FB4D58B1669DEAF60ED942"/>
  </w:style>
  <w:style w:type="paragraph" w:customStyle="1" w:styleId="DD1A8E2A286F4110910570AC9D2C09B0">
    <w:name w:val="DD1A8E2A286F4110910570AC9D2C09B0"/>
  </w:style>
  <w:style w:type="paragraph" w:customStyle="1" w:styleId="20252489B77541E49CDC32F8520C02A6">
    <w:name w:val="20252489B77541E49CDC32F8520C02A6"/>
  </w:style>
  <w:style w:type="paragraph" w:customStyle="1" w:styleId="1241D441012D4D24ACD8A26B3E67C62C">
    <w:name w:val="1241D441012D4D24ACD8A26B3E67C62C"/>
  </w:style>
  <w:style w:type="paragraph" w:customStyle="1" w:styleId="93BEEB62FF8F4A11AD66CD334C9A5E9A">
    <w:name w:val="93BEEB62FF8F4A11AD66CD334C9A5E9A"/>
  </w:style>
  <w:style w:type="paragraph" w:customStyle="1" w:styleId="569213C516AE4E3D819FB377F1D9162C">
    <w:name w:val="569213C516AE4E3D819FB377F1D9162C"/>
  </w:style>
  <w:style w:type="paragraph" w:customStyle="1" w:styleId="9ABFA6FB9C37476983DA758F54A479F3">
    <w:name w:val="9ABFA6FB9C37476983DA758F54A479F3"/>
  </w:style>
  <w:style w:type="paragraph" w:customStyle="1" w:styleId="9901C53C9B1142FAB34D20A3DBF55CEC">
    <w:name w:val="9901C53C9B1142FAB34D20A3DBF55CEC"/>
  </w:style>
  <w:style w:type="paragraph" w:customStyle="1" w:styleId="F47A4861858F491F9D7C538BE9C45341">
    <w:name w:val="F47A4861858F491F9D7C538BE9C45341"/>
  </w:style>
  <w:style w:type="paragraph" w:customStyle="1" w:styleId="2BFC840F65F34AB0806287DD15FE6C9E">
    <w:name w:val="2BFC840F65F34AB0806287DD15FE6C9E"/>
  </w:style>
  <w:style w:type="paragraph" w:customStyle="1" w:styleId="EF9D169F09B34B099A3D4828599BEF08">
    <w:name w:val="EF9D169F09B34B099A3D4828599BEF08"/>
  </w:style>
  <w:style w:type="paragraph" w:customStyle="1" w:styleId="58CAACE442BD4872BA305B9C28E86F61">
    <w:name w:val="58CAACE442BD4872BA305B9C28E86F61"/>
  </w:style>
  <w:style w:type="paragraph" w:customStyle="1" w:styleId="F56D953A235B40D59FADE89EB19D4CB7">
    <w:name w:val="F56D953A235B40D59FADE89EB19D4CB7"/>
  </w:style>
  <w:style w:type="paragraph" w:customStyle="1" w:styleId="57E73D0DC6994C87AA7CC19272BC8B69">
    <w:name w:val="57E73D0DC6994C87AA7CC19272BC8B69"/>
  </w:style>
  <w:style w:type="paragraph" w:customStyle="1" w:styleId="AFE364827ABB4AA49F3191E861FD907A">
    <w:name w:val="AFE364827ABB4AA49F3191E861FD907A"/>
  </w:style>
  <w:style w:type="paragraph" w:customStyle="1" w:styleId="2A3A67B1541D46969D784DAF32A62187">
    <w:name w:val="2A3A67B1541D46969D784DAF32A62187"/>
  </w:style>
  <w:style w:type="paragraph" w:customStyle="1" w:styleId="123FAE3C2F3047F79FCEFB9E5EA9A8B2">
    <w:name w:val="123FAE3C2F3047F79FCEFB9E5EA9A8B2"/>
  </w:style>
  <w:style w:type="paragraph" w:customStyle="1" w:styleId="72CDA97CDA2343F79899EC466045F153">
    <w:name w:val="72CDA97CDA2343F79899EC466045F153"/>
  </w:style>
  <w:style w:type="paragraph" w:customStyle="1" w:styleId="A1D456597EF24EF38E738F302EACFDAE">
    <w:name w:val="A1D456597EF24EF38E738F302EACFDAE"/>
  </w:style>
  <w:style w:type="paragraph" w:customStyle="1" w:styleId="06B019308B574392A59E49DB2FC2C123">
    <w:name w:val="06B019308B574392A59E49DB2FC2C123"/>
  </w:style>
  <w:style w:type="paragraph" w:customStyle="1" w:styleId="F70B72E6236549A2807470EDBA589053">
    <w:name w:val="F70B72E6236549A2807470EDBA589053"/>
  </w:style>
  <w:style w:type="paragraph" w:customStyle="1" w:styleId="695FA8ACBB504D28A90184EA06DEF163">
    <w:name w:val="695FA8ACBB504D28A90184EA06DEF163"/>
  </w:style>
  <w:style w:type="paragraph" w:customStyle="1" w:styleId="9BE1FF56ECAD4ED28A9BCC2C86A95784">
    <w:name w:val="9BE1FF56ECAD4ED28A9BCC2C86A95784"/>
  </w:style>
  <w:style w:type="paragraph" w:customStyle="1" w:styleId="BB9598B446AB4C2A9DD74757CB79CFCB">
    <w:name w:val="BB9598B446AB4C2A9DD74757CB79CFCB"/>
  </w:style>
  <w:style w:type="paragraph" w:customStyle="1" w:styleId="B6837D37EED441A4B03C9D38090D177B">
    <w:name w:val="B6837D37EED441A4B03C9D38090D177B"/>
  </w:style>
  <w:style w:type="paragraph" w:customStyle="1" w:styleId="316C05E36F3A4053999070838568A24D">
    <w:name w:val="316C05E36F3A4053999070838568A24D"/>
    <w:rsid w:val="000503FE"/>
  </w:style>
  <w:style w:type="paragraph" w:customStyle="1" w:styleId="AFB9668FF75C4F9080B0402F895B585A">
    <w:name w:val="AFB9668FF75C4F9080B0402F895B585A"/>
    <w:rsid w:val="000503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B2831C-5DDE-43B8-BFCD-34C8210125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AD1DC73-9157-4938-A8FB-415A96B656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93CCF3-DFC3-4121-B4AF-E73A174F4F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Project status report (Timeless design).dotx</Template>
  <TotalTime>23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Lost One</dc:creator>
  <cp:keywords/>
  <dc:description/>
  <cp:lastModifiedBy>The Lost One</cp:lastModifiedBy>
  <cp:revision>1</cp:revision>
  <dcterms:created xsi:type="dcterms:W3CDTF">2026-03-22T15:47:00Z</dcterms:created>
  <dcterms:modified xsi:type="dcterms:W3CDTF">2026-03-22T16:10:00Z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